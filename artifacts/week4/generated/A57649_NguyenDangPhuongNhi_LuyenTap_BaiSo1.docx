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C978" w14:textId="77777777" w:rsidR="00072FCF" w:rsidRDefault="00072FCF" w:rsidP="00072FCF">
      <w:r>
        <w:t>BỘ GIÁO DỤC VÀ ĐÀO TẠO</w:t>
      </w:r>
    </w:p>
    <w:p w14:paraId="3FC0E632" w14:textId="77777777" w:rsidR="00072FCF" w:rsidRDefault="00072FCF" w:rsidP="00072FCF">
      <w:r>
        <w:t>TRƯỜNG ĐẠI HỌC THĂNG LONG</w:t>
      </w:r>
    </w:p>
    <w:p w14:paraId="664BF1B1" w14:textId="5B1E7997" w:rsidR="00072FCF" w:rsidRDefault="00072FCF" w:rsidP="00072FCF">
      <w:r>
        <w:rPr>
          <w:noProof/>
        </w:rPr>
        <w:drawing>
          <wp:inline distT="0" distB="0" distL="0" distR="0" wp14:anchorId="3B2B79CF" wp14:editId="450C2F3D">
            <wp:extent cx="1072243" cy="1246483"/>
            <wp:effectExtent l="0" t="0" r="0" b="0"/>
            <wp:docPr id="178687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1239" name="Picture 17868712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760" cy="1251735"/>
                    </a:xfrm>
                    <a:prstGeom prst="rect">
                      <a:avLst/>
                    </a:prstGeom>
                  </pic:spPr>
                </pic:pic>
              </a:graphicData>
            </a:graphic>
          </wp:inline>
        </w:drawing>
      </w:r>
      <w:r>
        <w:t xml:space="preserve"> </w:t>
      </w:r>
    </w:p>
    <w:p w14:paraId="0A83F1DD" w14:textId="77777777" w:rsidR="00072FCF" w:rsidRDefault="00072FCF" w:rsidP="00072FCF">
      <w:r>
        <w:t>TIỂU LUẬN</w:t>
      </w:r>
    </w:p>
    <w:p w14:paraId="42AD6140" w14:textId="330672C7" w:rsidR="00072FCF" w:rsidRDefault="00072FCF" w:rsidP="00072FCF">
      <w:r>
        <w:t>CHIANG MAI</w:t>
      </w:r>
      <w:r>
        <w:t xml:space="preserve"> </w:t>
      </w:r>
      <w:r>
        <w:t>ĐÓA HỒNG PHƯƠNG BẮC XỨ CHÙA VÀNG</w:t>
      </w:r>
    </w:p>
    <w:p w14:paraId="1078BA15" w14:textId="7DCBB7EB" w:rsidR="00072FCF" w:rsidRDefault="00072FCF" w:rsidP="00072FCF">
      <w:pPr/>
      <w:r>
        <w:t>SINH VIÊN THỰC HIỆN: NGUYỄN ĐẶNG PHƯƠNG NHI</w:t>
      </w:r>
    </w:p>
    <w:p w14:paraId="02877C58" w14:textId="5285A19B" w:rsidR="00072FCF" w:rsidRPr="00072FCF" w:rsidRDefault="00072FCF" w:rsidP="00072FCF">
      <w:pPr/>
      <w:r>
        <w:t>MÃ SINH VIÊN: A57649</w:t>
      </w:r>
    </w:p>
    <w:p w14:paraId="22B9DEBD" w14:textId="343E4AC8" w:rsidR="00072FCF" w:rsidRDefault="00072FCF" w:rsidP="00072FCF">
      <w:pPr/>
      <w:r>
        <w:t>NGÀNH: KẾ TOÁN</w:t>
      </w:r>
    </w:p>
    <w:p w14:paraId="4FA2B6ED" w14:textId="77777777" w:rsidR="00072FCF" w:rsidRDefault="00072FCF" w:rsidP="00072FCF">
      <w:r>
        <w:t>HÀ NỘI - 2026 </w:t>
      </w:r>
    </w:p>
    <w:p w14:paraId="183454E1" w14:textId="77777777" w:rsidR="00072FCF" w:rsidRDefault="00072FCF">
      <w:pPr>
        <w:spacing w:before="0" w:after="160" w:line="259" w:lineRule="auto"/>
        <w:jc w:val="left"/>
      </w:pPr>
      <w:r>
        <w:br w:type="page"/>
      </w:r>
    </w:p>
    <w:p w14:paraId="305090C5" w14:textId="5748A023" w:rsidR="00072FCF" w:rsidRDefault="00072FCF" w:rsidP="00072FCF">
      <w:r>
        <w:lastRenderedPageBreak/>
        <w:t>MỤC LỤC</w:t>
      </w:r>
    </w:p>
    <w:p w14:paraId="5B782D5C" w14:textId="77777777" w:rsidR="00072FCF" w:rsidRDefault="00072FCF">
      <w:pPr>
        <w:spacing w:before="0" w:after="160" w:line="259" w:lineRule="auto"/>
        <w:jc w:val="left"/>
        <w:rPr>
          <w:lang w:val="fr-FR"/>
        </w:rPr>
      </w:pPr>
      <w:r>
        <w:rPr>
          <w:lang w:val="fr-FR"/>
        </w:rPr>
        <w:br w:type="page"/>
      </w:r>
    </w:p>
    <w:p w14:paraId="4ED9E82F" w14:textId="44B47EFB" w:rsidR="00072FCF" w:rsidRPr="00072FCF" w:rsidRDefault="00072FCF" w:rsidP="00072FCF">
      <w:pPr>
        <w:rPr>
          <w:lang w:val="fr-FR"/>
        </w:rPr>
      </w:pPr>
      <w:r w:rsidRPr="00072FCF">
        <w:rPr>
          <w:lang w:val="fr-FR"/>
        </w:rPr>
        <w:lastRenderedPageBreak/>
        <w:t>DANH MỤC MINH HỌA</w:t>
      </w:r>
    </w:p>
    <w:p w14:paraId="04BF631B" w14:textId="77777777" w:rsidR="00072FCF" w:rsidRDefault="00072FCF">
      <w:pPr>
        <w:spacing w:before="0" w:after="160" w:line="259" w:lineRule="auto"/>
        <w:jc w:val="left"/>
        <w:rPr>
          <w:lang w:val="fr-FR"/>
        </w:rPr>
      </w:pPr>
      <w:r>
        <w:rPr>
          <w:lang w:val="fr-FR"/>
        </w:rPr>
        <w:br w:type="page"/>
      </w:r>
    </w:p>
    <w:p w14:paraId="6173024A" w14:textId="57F59E1B" w:rsidR="00072FCF" w:rsidRPr="00072FCF" w:rsidRDefault="00072FCF" w:rsidP="00072FCF">
      <w:pPr>
        <w:rPr>
          <w:lang w:val="fr-FR"/>
        </w:rPr>
      </w:pPr>
      <w:r w:rsidRPr="00072FCF">
        <w:rPr>
          <w:lang w:val="fr-FR"/>
        </w:rPr>
        <w:lastRenderedPageBreak/>
        <w:t>CHƯƠNG 1.</w:t>
      </w:r>
      <w:r w:rsidRPr="00072FCF">
        <w:rPr>
          <w:lang w:val="fr-FR"/>
        </w:rPr>
        <w:tab/>
        <w:t>GIỚI THIỆU VỀ CHIANG MAI</w:t>
      </w:r>
    </w:p>
    <w:p w14:paraId="142BBB95" w14:textId="752408F4" w:rsidR="00072FCF" w:rsidRPr="00072FCF" w:rsidRDefault="00072FCF" w:rsidP="00072FCF">
      <w:pPr>
        <w:rPr>
          <w:lang w:val="fr-FR"/>
        </w:rPr>
      </w:pPr>
      <w:r w:rsidRPr="00072FCF">
        <w:rPr>
          <w:lang w:val="fr-FR"/>
        </w:rPr>
        <w:t>Chiang Mai được mệnh danh là “Đoá hồng phương Bắc”, là tỉnh lớn thứ 2 tại Thái Lan và nằm cách thủ đô Bangkok khoảng 800km. Nơi đây từng là thủ đô của Lanna. Chiang Mai sở hữu vị trí vô cùng quan trọng khi tọa lạc trên tuyến đường trao đổi hàng hoá từ Trung Hoa sang tận Tây Á.</w:t>
      </w:r>
    </w:p>
    <w:p w14:paraId="6CC80FC7" w14:textId="77777777" w:rsidR="00072FCF" w:rsidRPr="00072FCF" w:rsidRDefault="00072FCF" w:rsidP="00072FCF">
      <w:pPr>
        <w:rPr>
          <w:lang w:val="fr-FR"/>
        </w:rPr>
      </w:pPr>
      <w:r w:rsidRPr="00072FCF">
        <w:rPr>
          <w:lang w:val="fr-FR"/>
        </w:rPr>
        <w:t>Từng là thủ đô của một vương quốc hùng mạnh trong nhiều thế kỉ,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qua).</w:t>
      </w:r>
    </w:p>
    <w:p w14:paraId="08AE2881" w14:textId="77777777" w:rsidR="00072FCF" w:rsidRPr="00072FCF" w:rsidRDefault="00072FCF" w:rsidP="00072FCF">
      <w:pPr>
        <w:rPr>
          <w:lang w:val="fr-FR"/>
        </w:rPr>
      </w:pPr>
      <w:r w:rsidRPr="00072FCF">
        <w:rPr>
          <w:lang w:val="fr-FR"/>
        </w:rPr>
        <w:t>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w:t>
      </w:r>
    </w:p>
    <w:p w14:paraId="1C548002" w14:textId="77777777" w:rsidR="00072FCF" w:rsidRPr="00072FCF" w:rsidRDefault="00072FCF" w:rsidP="00072FCF">
      <w:pPr>
        <w:rPr>
          <w:lang w:val="fr-FR"/>
        </w:rPr>
      </w:pPr>
      <w:r w:rsidRPr="00072FCF">
        <w:rPr>
          <w:lang w:val="fr-FR"/>
        </w:rPr>
        <w:t>CHƯƠNG 2.</w:t>
      </w:r>
      <w:r w:rsidRPr="00072FCF">
        <w:rPr>
          <w:lang w:val="fr-FR"/>
        </w:rPr>
        <w:tab/>
        <w:t>CẨM NANG DU LỊCH CHIANG MAI</w:t>
      </w:r>
    </w:p>
    <w:p w14:paraId="70BF8778" w14:textId="4DD1F7FD" w:rsidR="00072FCF" w:rsidRPr="00072FCF" w:rsidRDefault="00072FCF" w:rsidP="00072FCF">
      <w:pPr>
        <w:rPr>
          <w:lang w:val="fr-FR"/>
        </w:rPr>
      </w:pPr>
      <w:r w:rsidRPr="00072FCF">
        <w:rPr>
          <w:lang w:val="fr-FR"/>
        </w:rPr>
        <w:t>2.1.</w:t>
      </w:r>
      <w:r>
        <w:rPr>
          <w:lang w:val="fr-FR"/>
        </w:rPr>
        <w:t xml:space="preserve"> </w:t>
      </w:r>
      <w:r w:rsidRPr="00072FCF">
        <w:rPr>
          <w:lang w:val="fr-FR"/>
        </w:rPr>
        <w:t>Thời điểm du lịch lý tưởng</w:t>
      </w:r>
    </w:p>
    <w:p w14:paraId="7EBCF004" w14:textId="77777777" w:rsidR="00072FCF" w:rsidRPr="00072FCF" w:rsidRDefault="00072FCF" w:rsidP="00072FCF">
      <w:pPr>
        <w:rPr>
          <w:lang w:val="fr-FR"/>
        </w:rPr>
      </w:pPr>
      <w:r w:rsidRPr="00072FCF">
        <w:rPr>
          <w:lang w:val="fr-FR"/>
        </w:rPr>
        <w:t>Nên chọn du lịch Chiang Mai tự túc vào tháng mấy sẽ là tốt nhất! Theo kinh nghiệm từ nhiều người thì ta nên đi Chiang Mai từ tháng 11 đến tháng 4 là lý tưởng nhất. Lúc này tại Chiang Mai sẽ có thời tiết khá mát mẻ, nắng không quá gắt và trời lại ít mưa.</w:t>
      </w:r>
    </w:p>
    <w:p w14:paraId="3150B92C" w14:textId="77777777" w:rsidR="00072FCF" w:rsidRPr="00072FCF" w:rsidRDefault="00072FCF" w:rsidP="00072FCF">
      <w:pPr>
        <w:rPr>
          <w:lang w:val="fr-FR"/>
        </w:rPr>
      </w:pPr>
      <w:r w:rsidRPr="00072FCF">
        <w:rPr>
          <w:lang w:val="fr-FR"/>
        </w:rPr>
        <w:t>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w:t>
      </w:r>
    </w:p>
    <w:p w14:paraId="00DCA03C" w14:textId="6A582DB7" w:rsidR="00072FCF" w:rsidRPr="00072FCF" w:rsidRDefault="00072FCF" w:rsidP="00072FCF">
      <w:pPr>
        <w:rPr>
          <w:lang w:val="fr-FR"/>
        </w:rPr>
      </w:pPr>
      <w:r w:rsidRPr="00072FCF">
        <w:rPr>
          <w:lang w:val="fr-FR"/>
        </w:rPr>
        <w:t>2.2.</w:t>
      </w:r>
      <w:r>
        <w:rPr>
          <w:lang w:val="fr-FR"/>
        </w:rPr>
        <w:t xml:space="preserve"> </w:t>
      </w:r>
      <w:r w:rsidRPr="00072FCF">
        <w:rPr>
          <w:lang w:val="fr-FR"/>
        </w:rPr>
        <w:t>Phương tiện</w:t>
      </w:r>
    </w:p>
    <w:p w14:paraId="2AFBC9B5" w14:textId="21953BCE" w:rsidR="00072FCF" w:rsidRPr="00072FCF" w:rsidRDefault="00072FCF" w:rsidP="00072FCF">
      <w:pPr>
        <w:rPr>
          <w:lang w:val="fr-FR"/>
        </w:rPr>
      </w:pPr>
      <w:r w:rsidRPr="00072FCF">
        <w:rPr>
          <w:lang w:val="fr-FR"/>
        </w:rPr>
        <w:t>2.2.1.</w:t>
      </w:r>
      <w:r>
        <w:rPr>
          <w:lang w:val="fr-FR"/>
        </w:rPr>
        <w:t xml:space="preserve"> </w:t>
      </w:r>
      <w:r w:rsidRPr="00072FCF">
        <w:rPr>
          <w:lang w:val="fr-FR"/>
        </w:rPr>
        <w:t>Phương tiện đến Chiang Mai</w:t>
      </w:r>
    </w:p>
    <w:p w14:paraId="1875E92B" w14:textId="77777777" w:rsidR="00072FCF" w:rsidRPr="00072FCF" w:rsidRDefault="00072FCF" w:rsidP="00072FCF">
      <w:pPr>
        <w:rPr>
          <w:lang w:val="fr-FR"/>
        </w:rPr>
      </w:pPr>
      <w:r w:rsidRPr="00072FCF">
        <w:rPr>
          <w:lang w:val="fr-FR"/>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nhất nhé!</w:t>
      </w:r>
    </w:p>
    <w:p w14:paraId="7E7ECF60" w14:textId="77777777" w:rsidR="00072FCF" w:rsidRPr="00072FCF" w:rsidRDefault="00072FCF" w:rsidP="00072FCF">
      <w:pPr>
        <w:rPr>
          <w:lang w:val="fr-FR"/>
        </w:rPr>
      </w:pPr>
      <w:r w:rsidRPr="00072FCF">
        <w:rPr>
          <w:lang w:val="fr-FR"/>
        </w:rPr>
        <w:t xml:space="preserve">Bạn có thể lựa chọn nhiều hãng hàng không uy tín như: </w:t>
      </w:r>
    </w:p>
    <w:p w14:paraId="61E699A2" w14:textId="355677A7" w:rsidR="00072FCF" w:rsidRPr="00072FCF" w:rsidRDefault="00072FCF" w:rsidP="00072FCF">
      <w:r>
        <w:t xml:space="preserve">- </w:t>
      </w:r>
      <w:r w:rsidRPr="00072FCF">
        <w:t>Vietjet Air;</w:t>
      </w:r>
    </w:p>
    <w:p w14:paraId="66A0D8E8" w14:textId="4780ED66" w:rsidR="00072FCF" w:rsidRPr="00072FCF" w:rsidRDefault="00072FCF" w:rsidP="00072FCF">
      <w:r>
        <w:t xml:space="preserve">- </w:t>
      </w:r>
      <w:r w:rsidRPr="00072FCF">
        <w:t xml:space="preserve">Airasia; </w:t>
      </w:r>
    </w:p>
    <w:p w14:paraId="43AE1C31" w14:textId="3E1C2824" w:rsidR="00072FCF" w:rsidRPr="00072FCF" w:rsidRDefault="00072FCF" w:rsidP="00072FCF">
      <w:r>
        <w:lastRenderedPageBreak/>
        <w:t xml:space="preserve">- </w:t>
      </w:r>
      <w:r w:rsidRPr="00072FCF">
        <w:t xml:space="preserve">Bangkok Airway; </w:t>
      </w:r>
    </w:p>
    <w:p w14:paraId="097C4A76" w14:textId="3ACF10F5" w:rsidR="00072FCF" w:rsidRPr="00072FCF" w:rsidRDefault="00072FCF" w:rsidP="00072FCF">
      <w:r>
        <w:t xml:space="preserve">- </w:t>
      </w:r>
      <w:r w:rsidRPr="00072FCF">
        <w:t xml:space="preserve">Thai AirAsia... </w:t>
      </w:r>
    </w:p>
    <w:p w14:paraId="00414F5D" w14:textId="77777777" w:rsidR="00072FCF" w:rsidRPr="00072FCF" w:rsidRDefault="00072FCF" w:rsidP="00072FCF">
      <w:pPr>
        <w:rPr>
          <w:lang w:val="fr-FR"/>
        </w:rPr>
      </w:pPr>
      <w:r w:rsidRPr="00072FCF">
        <w:rPr>
          <w:lang w:val="fr-FR"/>
        </w:rPr>
        <w:t>Giá vé cho chặng nay này chỉ từ 2.500.000 đến 4.000.000/vé, thời gian bay chỉ là từ 2 tiếng là đến nhé.</w:t>
      </w:r>
    </w:p>
    <w:p w14:paraId="648E42A1" w14:textId="50293036" w:rsidR="00072FCF" w:rsidRPr="00072FCF" w:rsidRDefault="00072FCF" w:rsidP="00072FCF">
      <w:pPr>
        <w:rPr>
          <w:lang w:val="fr-FR"/>
        </w:rPr>
      </w:pPr>
      <w:r w:rsidRPr="00072FCF">
        <w:rPr>
          <w:lang w:val="fr-FR"/>
        </w:rPr>
        <w:t>2.2.2.</w:t>
      </w:r>
      <w:r>
        <w:rPr>
          <w:lang w:val="fr-FR"/>
        </w:rPr>
        <w:t xml:space="preserve"> </w:t>
      </w:r>
      <w:r w:rsidRPr="00072FCF">
        <w:rPr>
          <w:lang w:val="fr-FR"/>
        </w:rPr>
        <w:t>Các phương tiện di chuyển tại Chiang Mai</w:t>
      </w:r>
    </w:p>
    <w:p w14:paraId="409EFBE6" w14:textId="033DA4A0" w:rsidR="00072FCF" w:rsidRPr="00072FCF" w:rsidRDefault="00072FCF" w:rsidP="00072FCF">
      <w:pPr>
        <w:rPr>
          <w:lang w:val="fr-FR"/>
        </w:rPr>
      </w:pPr>
      <w:r>
        <w:rPr>
          <w:lang w:val="fr-FR"/>
        </w:rPr>
        <w:t>-</w:t>
      </w:r>
      <w:r w:rsidRPr="00072FCF">
        <w:rPr>
          <w:lang w:val="fr-FR"/>
        </w:rPr>
        <w:t xml:space="preserve"> </w:t>
      </w:r>
      <w:r w:rsidRPr="00072FCF">
        <w:rPr>
          <w:lang w:val="fr-FR"/>
        </w:rPr>
        <w:t>Xe Song Taew;</w:t>
      </w:r>
    </w:p>
    <w:p w14:paraId="2E326D83" w14:textId="1F93C6C8" w:rsidR="00072FCF" w:rsidRPr="00072FCF" w:rsidRDefault="00072FCF" w:rsidP="00072FCF">
      <w:pPr>
        <w:rPr>
          <w:lang w:val="fr-FR"/>
        </w:rPr>
      </w:pPr>
      <w:r w:rsidRPr="00072FCF">
        <w:rPr>
          <w:lang w:val="fr-FR"/>
        </w:rPr>
        <w:t xml:space="preserve">- </w:t>
      </w:r>
      <w:r w:rsidRPr="00072FCF">
        <w:rPr>
          <w:lang w:val="fr-FR"/>
        </w:rPr>
        <w:t>Xe Tuk Tuk;</w:t>
      </w:r>
    </w:p>
    <w:p w14:paraId="5FA014F4" w14:textId="374B126A" w:rsidR="00072FCF" w:rsidRPr="00072FCF" w:rsidRDefault="00072FCF" w:rsidP="00072FCF">
      <w:pPr>
        <w:rPr>
          <w:lang w:val="fr-FR"/>
        </w:rPr>
      </w:pPr>
      <w:r w:rsidRPr="00072FCF">
        <w:rPr>
          <w:lang w:val="fr-FR"/>
        </w:rPr>
        <w:t xml:space="preserve">- </w:t>
      </w:r>
      <w:r w:rsidRPr="00072FCF">
        <w:rPr>
          <w:lang w:val="fr-FR"/>
        </w:rPr>
        <w:t>Taxi;</w:t>
      </w:r>
    </w:p>
    <w:p w14:paraId="1B50B0BB" w14:textId="51AFEC43" w:rsidR="00072FCF" w:rsidRPr="00072FCF" w:rsidRDefault="00072FCF" w:rsidP="00072FCF">
      <w:pPr>
        <w:rPr>
          <w:lang w:val="fr-FR"/>
        </w:rPr>
      </w:pPr>
      <w:r w:rsidRPr="00072FCF">
        <w:rPr>
          <w:lang w:val="fr-FR"/>
        </w:rPr>
        <w:t xml:space="preserve">- </w:t>
      </w:r>
      <w:r w:rsidRPr="00072FCF">
        <w:rPr>
          <w:lang w:val="fr-FR"/>
        </w:rPr>
        <w:t>Xe máy.</w:t>
      </w:r>
    </w:p>
    <w:p w14:paraId="5A03C32B" w14:textId="5023C704" w:rsidR="00072FCF" w:rsidRPr="00072FCF" w:rsidRDefault="00072FCF" w:rsidP="00072FCF">
      <w:pPr>
        <w:rPr>
          <w:lang w:val="fr-FR"/>
        </w:rPr>
      </w:pPr>
      <w:r w:rsidRPr="00072FCF">
        <w:rPr>
          <w:lang w:val="fr-FR"/>
        </w:rPr>
        <w:t>2.3.</w:t>
      </w:r>
      <w:r>
        <w:rPr>
          <w:lang w:val="fr-FR"/>
        </w:rPr>
        <w:t xml:space="preserve"> </w:t>
      </w:r>
      <w:r w:rsidRPr="00072FCF">
        <w:rPr>
          <w:lang w:val="fr-FR"/>
        </w:rPr>
        <w:t>Địa điểm thăm quan</w:t>
      </w:r>
    </w:p>
    <w:tbl>
      <w:tblPr>
        <w:tblStyle w:val="TableGrid"/>
        <w:tblW w:w="0" w:type="auto"/>
        <w:tblLook w:val="04A0" w:firstRow="1" w:lastRow="0" w:firstColumn="1" w:lastColumn="0" w:noHBand="0" w:noVBand="1"/>
      </w:tblPr>
      <w:tblGrid>
        <w:gridCol w:w="4672"/>
        <w:gridCol w:w="4673"/>
      </w:tblGrid>
      <w:tr w:rsidR="00072FCF" w:rsidRPr="00072FCF" w14:paraId="5E04D93B" w14:textId="77777777">
        <w:tc>
          <w:tcPr>
            <w:tcW w:w="4672" w:type="dxa"/>
          </w:tcPr>
          <w:p w14:paraId="2A3BB216" w14:textId="77777777" w:rsidR="00072FCF" w:rsidRPr="00072FCF" w:rsidRDefault="00072FCF" w:rsidP="009C3D34">
            <w:pPr>
              <w:rPr>
                <w:lang w:val="fr-FR"/>
              </w:rPr>
            </w:pPr>
            <w:r w:rsidRPr="00072FCF">
              <w:rPr>
                <w:lang w:val="fr-FR"/>
              </w:rPr>
              <w:t>Địa danh</w:t>
            </w:r>
          </w:p>
        </w:tc>
        <w:tc>
          <w:tcPr>
            <w:tcW w:w="4673" w:type="dxa"/>
          </w:tcPr>
          <w:p w14:paraId="4F2BCA83" w14:textId="77777777" w:rsidR="00072FCF" w:rsidRPr="00072FCF" w:rsidRDefault="00072FCF" w:rsidP="009C3D34">
            <w:pPr>
              <w:rPr>
                <w:lang w:val="fr-FR"/>
              </w:rPr>
            </w:pPr>
            <w:r w:rsidRPr="00072FCF">
              <w:rPr>
                <w:lang w:val="fr-FR"/>
              </w:rPr>
              <w:t>Mô tả</w:t>
            </w:r>
          </w:p>
        </w:tc>
      </w:tr>
      <w:tr w:rsidR="00072FCF" w:rsidRPr="00072FCF" w14:paraId="6A3BF377" w14:textId="77777777">
        <w:tc>
          <w:tcPr>
            <w:tcW w:w="4672" w:type="dxa"/>
          </w:tcPr>
          <w:p w14:paraId="7B0E9DDF" w14:textId="77777777" w:rsidR="00072FCF" w:rsidRPr="00072FCF" w:rsidRDefault="00072FCF" w:rsidP="009C3D34">
            <w:pPr>
              <w:rPr>
                <w:lang w:val="fr-FR"/>
              </w:rPr>
            </w:pPr>
            <w:r w:rsidRPr="00072FCF">
              <w:rPr>
                <w:lang w:val="fr-FR"/>
              </w:rPr>
              <w:t>Chùa Chedi Luang</w:t>
            </w:r>
          </w:p>
        </w:tc>
        <w:tc>
          <w:tcPr>
            <w:tcW w:w="4673" w:type="dxa"/>
          </w:tcPr>
          <w:p w14:paraId="7ACB745C" w14:textId="77777777" w:rsidR="00072FCF" w:rsidRPr="00072FCF" w:rsidRDefault="00072FCF" w:rsidP="009C3D34">
            <w:pPr>
              <w:rPr>
                <w:lang w:val="fr-FR"/>
              </w:rPr>
            </w:pPr>
            <w:r w:rsidRPr="00072FCF">
              <w:rPr>
                <w:lang w:val="fr-FR"/>
              </w:rPr>
              <w:t>Được xây dựng từ năm 1401 dưới thời vua Saeng Muang Ma. Công trình tâm linh nổi bật này chính là biểu tượng của thành phố Chiang Mai, sở hữu nét kiến trúc vô cùng độc đáo, hoạ tiết tinh xảo mang đậm văn hoá Lanna ngày xưa.</w:t>
            </w:r>
          </w:p>
        </w:tc>
      </w:tr>
      <w:tr w:rsidR="00072FCF" w:rsidRPr="00072FCF" w14:paraId="0564B96F" w14:textId="77777777">
        <w:tc>
          <w:tcPr>
            <w:tcW w:w="4672" w:type="dxa"/>
          </w:tcPr>
          <w:p w14:paraId="18F81AC9" w14:textId="77777777" w:rsidR="00072FCF" w:rsidRPr="00072FCF" w:rsidRDefault="00072FCF" w:rsidP="009C3D34">
            <w:pPr>
              <w:rPr>
                <w:lang w:val="fr-FR"/>
              </w:rPr>
            </w:pPr>
            <w:r w:rsidRPr="00072FCF">
              <w:rPr>
                <w:lang w:val="fr-FR"/>
              </w:rPr>
              <w:t>Thảo cầm viên Chiang Mai</w:t>
            </w:r>
          </w:p>
        </w:tc>
        <w:tc>
          <w:tcPr>
            <w:tcW w:w="4673" w:type="dxa"/>
          </w:tcPr>
          <w:p w14:paraId="012862D8" w14:textId="77777777" w:rsidR="00072FCF" w:rsidRPr="00072FCF" w:rsidRDefault="00072FCF" w:rsidP="009C3D34">
            <w:pPr>
              <w:rPr>
                <w:lang w:val="fr-FR"/>
              </w:rPr>
            </w:pPr>
            <w:r w:rsidRPr="00072FCF">
              <w:rPr>
                <w:lang w:val="fr-FR"/>
              </w:rPr>
              <w:t>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w:t>
            </w:r>
          </w:p>
        </w:tc>
      </w:tr>
      <w:tr w:rsidR="00072FCF" w:rsidRPr="00072FCF" w14:paraId="7B5119FA" w14:textId="77777777">
        <w:tc>
          <w:tcPr>
            <w:tcW w:w="4672" w:type="dxa"/>
          </w:tcPr>
          <w:p w14:paraId="042A9D50" w14:textId="77777777" w:rsidR="00072FCF" w:rsidRPr="00072FCF" w:rsidRDefault="00072FCF" w:rsidP="009C3D34">
            <w:pPr>
              <w:rPr>
                <w:lang w:val="fr-FR"/>
              </w:rPr>
            </w:pPr>
            <w:r w:rsidRPr="00072FCF">
              <w:rPr>
                <w:lang w:val="fr-FR"/>
              </w:rPr>
              <w:t>Phố đi bộ Chiang Mai</w:t>
            </w:r>
          </w:p>
        </w:tc>
        <w:tc>
          <w:tcPr>
            <w:tcW w:w="4673" w:type="dxa"/>
          </w:tcPr>
          <w:p w14:paraId="71E1B7B2" w14:textId="77777777" w:rsidR="00072FCF" w:rsidRPr="00072FCF" w:rsidRDefault="00072FCF" w:rsidP="009C3D34">
            <w:pPr>
              <w:rPr>
                <w:lang w:val="fr-FR"/>
              </w:rPr>
            </w:pPr>
            <w:r w:rsidRPr="00072FCF">
              <w:rPr>
                <w:lang w:val="fr-FR"/>
              </w:rPr>
              <w:t>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w:t>
            </w:r>
          </w:p>
        </w:tc>
      </w:tr>
      <w:tr w:rsidR="00072FCF" w:rsidRPr="00072FCF" w14:paraId="73E254D0" w14:textId="77777777">
        <w:tc>
          <w:tcPr>
            <w:tcW w:w="4672" w:type="dxa"/>
          </w:tcPr>
          <w:p w14:paraId="715E935D" w14:textId="77777777" w:rsidR="00072FCF" w:rsidRPr="00072FCF" w:rsidRDefault="00072FCF" w:rsidP="009C3D34">
            <w:pPr>
              <w:rPr>
                <w:lang w:val="fr-FR"/>
              </w:rPr>
            </w:pPr>
            <w:r w:rsidRPr="00072FCF">
              <w:rPr>
                <w:lang w:val="fr-FR"/>
              </w:rPr>
              <w:lastRenderedPageBreak/>
              <w:t>Vườn ươm xương rồng</w:t>
            </w:r>
          </w:p>
        </w:tc>
        <w:tc>
          <w:tcPr>
            <w:tcW w:w="4673" w:type="dxa"/>
          </w:tcPr>
          <w:p w14:paraId="54484740" w14:textId="77777777" w:rsidR="00072FCF" w:rsidRPr="00072FCF" w:rsidRDefault="00072FCF" w:rsidP="009C3D34">
            <w:pPr>
              <w:rPr>
                <w:lang w:val="fr-FR"/>
              </w:rPr>
            </w:pPr>
            <w:r w:rsidRPr="00072FCF">
              <w:rPr>
                <w:lang w:val="fr-FR"/>
              </w:rPr>
              <w:t>Nghe thì chẳng có gì thú vị phải không! Ngoài việc tại đây có trồng đến hàng nghìn loại xương rồng khác nhau, đủ mọi hình dáng cho đến kích thước cho chúng ta chiêm ngưỡng.</w:t>
            </w:r>
          </w:p>
        </w:tc>
      </w:tr>
      <w:tr w:rsidR="00072FCF" w:rsidRPr="00072FCF" w14:paraId="33DEC2F7" w14:textId="77777777">
        <w:tc>
          <w:tcPr>
            <w:tcW w:w="4672" w:type="dxa"/>
          </w:tcPr>
          <w:p w14:paraId="4CDCA559" w14:textId="77777777" w:rsidR="00072FCF" w:rsidRPr="00072FCF" w:rsidRDefault="00072FCF" w:rsidP="009C3D34">
            <w:pPr>
              <w:rPr>
                <w:lang w:val="fr-FR"/>
              </w:rPr>
            </w:pPr>
            <w:r w:rsidRPr="00072FCF">
              <w:rPr>
                <w:lang w:val="fr-FR"/>
              </w:rPr>
              <w:t>Làng cổ dài Karen</w:t>
            </w:r>
          </w:p>
        </w:tc>
        <w:tc>
          <w:tcPr>
            <w:tcW w:w="4673" w:type="dxa"/>
          </w:tcPr>
          <w:p w14:paraId="47C035DA" w14:textId="77777777" w:rsidR="00072FCF" w:rsidRPr="00072FCF" w:rsidRDefault="00072FCF" w:rsidP="009C3D34">
            <w:pPr>
              <w:rPr>
                <w:lang w:val="fr-FR"/>
              </w:rPr>
            </w:pPr>
            <w:r w:rsidRPr="00072FCF">
              <w:rPr>
                <w:lang w:val="fr-FR"/>
              </w:rPr>
              <w:t>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w:t>
            </w:r>
          </w:p>
        </w:tc>
      </w:tr>
      <w:tr w:rsidR="00072FCF" w:rsidRPr="00072FCF" w14:paraId="02704977" w14:textId="77777777">
        <w:tc>
          <w:tcPr>
            <w:tcW w:w="4672" w:type="dxa"/>
          </w:tcPr>
          <w:p w14:paraId="03EA3E3F" w14:textId="77777777" w:rsidR="00072FCF" w:rsidRPr="00072FCF" w:rsidRDefault="00072FCF" w:rsidP="009C3D34">
            <w:pPr>
              <w:rPr>
                <w:lang w:val="fr-FR"/>
              </w:rPr>
            </w:pPr>
            <w:r w:rsidRPr="00072FCF">
              <w:rPr>
                <w:lang w:val="fr-FR"/>
              </w:rPr>
              <w:t>Lễ hội té nước Songkran</w:t>
            </w:r>
          </w:p>
        </w:tc>
        <w:tc>
          <w:tcPr>
            <w:tcW w:w="4673" w:type="dxa"/>
          </w:tcPr>
          <w:p w14:paraId="4C62B96C" w14:textId="77777777" w:rsidR="00072FCF" w:rsidRPr="00072FCF" w:rsidRDefault="00072FCF" w:rsidP="009C3D34">
            <w:pPr>
              <w:rPr>
                <w:lang w:val="fr-FR"/>
              </w:rPr>
            </w:pPr>
            <w:r w:rsidRPr="00072FCF">
              <w:rPr>
                <w:lang w:val="fr-FR"/>
              </w:rPr>
              <w:t>Là lễ hội truyền thống của người Thái, tổ chức từ 13/4-15/4 mang ý nghĩa chào đón năm mới. Tại đây ta sẽ có những màn tạt nước vào người khác bằng xô, chậu, ca, súng nước,... cực kỳ sôi động.</w:t>
            </w:r>
          </w:p>
        </w:tc>
      </w:tr>
      <w:tr w:rsidR="00072FCF" w:rsidRPr="00072FCF" w14:paraId="15D5FFCC" w14:textId="77777777">
        <w:tc>
          <w:tcPr>
            <w:tcW w:w="4672" w:type="dxa"/>
          </w:tcPr>
          <w:p w14:paraId="28BF1CEB" w14:textId="77777777" w:rsidR="00072FCF" w:rsidRPr="00072FCF" w:rsidRDefault="00072FCF" w:rsidP="009C3D34">
            <w:pPr>
              <w:rPr>
                <w:lang w:val="fr-FR"/>
              </w:rPr>
            </w:pPr>
            <w:r w:rsidRPr="00072FCF">
              <w:rPr>
                <w:lang w:val="fr-FR"/>
              </w:rPr>
              <w:t>Đền Ton Kwen</w:t>
            </w:r>
          </w:p>
        </w:tc>
        <w:tc>
          <w:tcPr>
            <w:tcW w:w="4673" w:type="dxa"/>
          </w:tcPr>
          <w:p w14:paraId="46C5302D" w14:textId="77777777" w:rsidR="00072FCF" w:rsidRPr="00072FCF" w:rsidRDefault="00072FCF" w:rsidP="009C3D34">
            <w:pPr>
              <w:rPr>
                <w:lang w:val="fr-FR"/>
              </w:rPr>
            </w:pPr>
            <w:r w:rsidRPr="00072FCF">
              <w:rPr>
                <w:lang w:val="fr-FR"/>
              </w:rPr>
              <w:t>Là một ngôi đền cổ linh thiêng gắn liền với nhiều thời điểm lịch sử thăng trầm tại Chiang Mai. Có kiến trúc vô cùng độc đáo và sẽ là địa điểm tham quan không thể bỏ qua cho mọi du khách.</w:t>
            </w:r>
          </w:p>
        </w:tc>
      </w:tr>
    </w:tbl>
    <w:p w14:paraId="7C73B21D" w14:textId="19C890FD" w:rsidR="00DC391A" w:rsidRPr="00072FCF" w:rsidRDefault="00072FCF" w:rsidP="00072FCF">
      <w:pPr>
        <w:rPr>
          <w:lang w:val="fr-FR"/>
        </w:rPr>
      </w:pPr>
      <w:r w:rsidRPr="00072FCF">
        <w:rPr>
          <w:lang w:val="fr-FR"/>
        </w:rPr>
        <w:t>Đừng tưởng chỉ nhiêu đây là hết nhé, khi du lịch Chiang Mai tự túc bạn còn có thể ghé qua nhiều địa điểm nổi tiếng như: Chùa Phrathat Doi Suthep, Chùa Trắng - Wat Rong Khun, chợ đêm Bazaar, Grand Canyon, Trại voi Mae Sa, Đền Umong, Phu Ping Palace, Chùa Phra Singh,...</w:t>
      </w:r>
    </w:p>
    <w:sectPr w:rsidR="00DC391A" w:rsidRPr="00072FCF" w:rsidSect="00280C05">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91CC" w14:textId="77777777" w:rsidR="003C6596" w:rsidRDefault="003C6596" w:rsidP="0010461E">
      <w:pPr>
        <w:spacing w:before="0" w:after="0" w:line="240" w:lineRule="auto"/>
      </w:pPr>
      <w:r>
        <w:separator/>
      </w:r>
    </w:p>
  </w:endnote>
  <w:endnote w:type="continuationSeparator" w:id="0">
    <w:p w14:paraId="3252D8FE" w14:textId="77777777" w:rsidR="003C6596" w:rsidRDefault="003C6596" w:rsidP="001046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7D111" w14:textId="77777777" w:rsidR="003C6596" w:rsidRDefault="003C6596" w:rsidP="0010461E">
      <w:pPr>
        <w:spacing w:before="0" w:after="0" w:line="240" w:lineRule="auto"/>
      </w:pPr>
      <w:r>
        <w:separator/>
      </w:r>
    </w:p>
  </w:footnote>
  <w:footnote w:type="continuationSeparator" w:id="0">
    <w:p w14:paraId="5FE6FD1F" w14:textId="77777777" w:rsidR="003C6596" w:rsidRDefault="003C6596" w:rsidP="0010461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638890">
    <w:abstractNumId w:val="0"/>
  </w:num>
  <w:num w:numId="2" w16cid:durableId="2047488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C2"/>
    <w:rsid w:val="00072FCF"/>
    <w:rsid w:val="0010461E"/>
    <w:rsid w:val="00261EE3"/>
    <w:rsid w:val="00280C05"/>
    <w:rsid w:val="00287107"/>
    <w:rsid w:val="002A4E1D"/>
    <w:rsid w:val="00386D66"/>
    <w:rsid w:val="00395050"/>
    <w:rsid w:val="003C6596"/>
    <w:rsid w:val="00507BD5"/>
    <w:rsid w:val="005B6F6B"/>
    <w:rsid w:val="0060362C"/>
    <w:rsid w:val="00603DCF"/>
    <w:rsid w:val="00782997"/>
    <w:rsid w:val="007E4E5D"/>
    <w:rsid w:val="0095701B"/>
    <w:rsid w:val="009752C2"/>
    <w:rsid w:val="009A3F5C"/>
    <w:rsid w:val="00A80F22"/>
    <w:rsid w:val="00DC3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2BC13"/>
  <w15:chartTrackingRefBased/>
  <w15:docId w15:val="{373EC86C-5817-41C9-86C3-B2E7D440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E5D"/>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280C05"/>
    <w:pPr>
      <w:keepNext/>
      <w:keepLines/>
      <w:pageBreakBefore/>
      <w:spacing w:before="0" w:after="240"/>
      <w:ind w:left="1701" w:hanging="1701"/>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ind w:left="567" w:hanging="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050"/>
    <w:pPr>
      <w:keepNext/>
      <w:keepLines/>
      <w:ind w:left="709" w:hanging="709"/>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05"/>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95050"/>
    <w:rPr>
      <w:rFonts w:ascii="Times New Roman" w:eastAsiaTheme="majorEastAsia" w:hAnsi="Times New Roman" w:cstheme="majorBidi"/>
      <w:b/>
      <w:i/>
      <w:sz w:val="26"/>
      <w:szCs w:val="24"/>
    </w:rPr>
  </w:style>
  <w:style w:type="paragraph" w:customStyle="1" w:styleId="DoanVB">
    <w:name w:val="DoanVB"/>
    <w:basedOn w:val="Normal"/>
    <w:qFormat/>
    <w:rsid w:val="00395050"/>
    <w:pPr>
      <w:ind w:firstLine="567"/>
    </w:pPr>
    <w:rPr>
      <w:rFonts w:eastAsiaTheme="majorEastAsia" w:cstheme="majorBidi"/>
      <w:szCs w:val="26"/>
    </w:rPr>
  </w:style>
  <w:style w:type="paragraph" w:customStyle="1" w:styleId="StyleTr">
    <w:name w:val="Style Trừ"/>
    <w:basedOn w:val="Normal"/>
    <w:qFormat/>
    <w:rsid w:val="00395050"/>
    <w:pPr>
      <w:numPr>
        <w:numId w:val="1"/>
      </w:numPr>
    </w:pPr>
  </w:style>
  <w:style w:type="paragraph" w:customStyle="1" w:styleId="StyleCng">
    <w:name w:val="Style Cộng"/>
    <w:basedOn w:val="Normal"/>
    <w:qFormat/>
    <w:rsid w:val="00395050"/>
    <w:pPr>
      <w:numPr>
        <w:numId w:val="2"/>
      </w:numPr>
    </w:pPr>
  </w:style>
  <w:style w:type="table" w:styleId="TableGrid">
    <w:name w:val="Table Grid"/>
    <w:basedOn w:val="TableNormal"/>
    <w:uiPriority w:val="39"/>
    <w:rsid w:val="00975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461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61E"/>
    <w:rPr>
      <w:rFonts w:ascii="Times New Roman" w:hAnsi="Times New Roman"/>
      <w:sz w:val="26"/>
    </w:rPr>
  </w:style>
  <w:style w:type="paragraph" w:styleId="Footer">
    <w:name w:val="footer"/>
    <w:basedOn w:val="Normal"/>
    <w:link w:val="FooterChar"/>
    <w:uiPriority w:val="99"/>
    <w:unhideWhenUsed/>
    <w:rsid w:val="0010461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61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20ke%20bai%20giang\Cong%20dan%20so\Van%20ban%20co%20nhieu%20chuong%20muc\Quy%20dinh%20moi\KLTN_Template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KLTN_Template_New.dotx</Template>
  <TotalTime>9</TotalTime>
  <Pages>6</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100450 Đoàn Ngọc Đạt</cp:lastModifiedBy>
  <cp:revision>4</cp:revision>
  <dcterms:created xsi:type="dcterms:W3CDTF">2024-08-22T07:57:00Z</dcterms:created>
  <dcterms:modified xsi:type="dcterms:W3CDTF">2026-08-07T01:21:00Z</dcterms:modified>
</cp:coreProperties>
</file>